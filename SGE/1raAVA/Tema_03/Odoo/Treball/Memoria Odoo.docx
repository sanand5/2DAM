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92409" w14:textId="77777777" w:rsidR="00E76317" w:rsidRPr="000D1EAD" w:rsidRDefault="00E76317" w:rsidP="008B48EB">
      <w:pPr>
        <w:rPr>
          <w:rFonts w:eastAsia="Liberation Sans"/>
        </w:rPr>
      </w:pPr>
    </w:p>
    <w:p w14:paraId="06D845C3" w14:textId="51E6F93B" w:rsidR="00E76317" w:rsidRPr="000D1EAD" w:rsidRDefault="006619FE" w:rsidP="008B48EB">
      <w:pPr>
        <w:pStyle w:val="Portada"/>
      </w:pPr>
      <w:r>
        <w:t>Memoria</w:t>
      </w:r>
      <w:r w:rsidR="007D678B">
        <w:t xml:space="preserve"> </w:t>
      </w:r>
      <w:r>
        <w:t>Odoo</w:t>
      </w:r>
    </w:p>
    <w:p w14:paraId="31F9112C" w14:textId="3E99BFBB" w:rsidR="00E76317" w:rsidRPr="008B48EB" w:rsidRDefault="008B48EB" w:rsidP="008B48EB">
      <w:pPr>
        <w:jc w:val="center"/>
        <w:rPr>
          <w:rFonts w:eastAsia="Liberation Sans"/>
          <w:sz w:val="20"/>
          <w:szCs w:val="20"/>
        </w:rPr>
      </w:pPr>
      <w:r w:rsidRPr="008B48EB">
        <w:rPr>
          <w:rFonts w:eastAsia="Liberation Sans"/>
          <w:sz w:val="20"/>
          <w:szCs w:val="20"/>
        </w:rPr>
        <w:t>Sistemas</w:t>
      </w:r>
      <w:r w:rsidR="007D678B">
        <w:rPr>
          <w:rFonts w:eastAsia="Liberation Sans"/>
          <w:sz w:val="20"/>
          <w:szCs w:val="20"/>
        </w:rPr>
        <w:t xml:space="preserve"> </w:t>
      </w:r>
      <w:r w:rsidR="00C16EF3" w:rsidRPr="008B48EB">
        <w:rPr>
          <w:rFonts w:eastAsia="Liberation Sans"/>
          <w:sz w:val="20"/>
          <w:szCs w:val="20"/>
        </w:rPr>
        <w:t>de</w:t>
      </w:r>
      <w:r w:rsidR="007D678B">
        <w:rPr>
          <w:rFonts w:eastAsia="Liberation Sans"/>
          <w:sz w:val="20"/>
          <w:szCs w:val="20"/>
        </w:rPr>
        <w:t xml:space="preserve"> </w:t>
      </w:r>
      <w:r w:rsidRPr="008B48EB">
        <w:rPr>
          <w:rFonts w:eastAsia="Liberation Sans"/>
          <w:sz w:val="20"/>
          <w:szCs w:val="20"/>
        </w:rPr>
        <w:t>Gestión</w:t>
      </w:r>
      <w:r w:rsidR="007D678B">
        <w:rPr>
          <w:rFonts w:eastAsia="Liberation Sans"/>
          <w:sz w:val="20"/>
          <w:szCs w:val="20"/>
        </w:rPr>
        <w:t xml:space="preserve"> </w:t>
      </w:r>
      <w:r w:rsidR="00C16EF3" w:rsidRPr="008B48EB">
        <w:rPr>
          <w:rFonts w:eastAsia="Liberation Sans"/>
          <w:sz w:val="20"/>
          <w:szCs w:val="20"/>
        </w:rPr>
        <w:t>Empresarial</w:t>
      </w:r>
      <w:r w:rsidR="007D678B">
        <w:rPr>
          <w:rFonts w:eastAsia="Liberation Sans"/>
          <w:sz w:val="20"/>
          <w:szCs w:val="20"/>
        </w:rPr>
        <w:t xml:space="preserve"> </w:t>
      </w:r>
      <w:r w:rsidR="00C16EF3" w:rsidRPr="008B48EB">
        <w:rPr>
          <w:rFonts w:eastAsia="Liberation Sans"/>
          <w:sz w:val="20"/>
          <w:szCs w:val="20"/>
        </w:rPr>
        <w:t>|</w:t>
      </w:r>
      <w:r w:rsidR="007D678B">
        <w:rPr>
          <w:rFonts w:eastAsia="Liberation Sans"/>
          <w:sz w:val="20"/>
          <w:szCs w:val="20"/>
        </w:rPr>
        <w:t xml:space="preserve"> </w:t>
      </w:r>
      <w:r w:rsidR="00C16EF3" w:rsidRPr="008B48EB">
        <w:rPr>
          <w:rFonts w:eastAsia="Liberation Sans"/>
          <w:sz w:val="20"/>
          <w:szCs w:val="20"/>
        </w:rPr>
        <w:t>2023-2024</w:t>
      </w:r>
    </w:p>
    <w:p w14:paraId="3B149BD4" w14:textId="55C39910" w:rsidR="00E76317" w:rsidRPr="008B48EB" w:rsidRDefault="00E76317" w:rsidP="008B48EB">
      <w:pPr>
        <w:jc w:val="center"/>
        <w:rPr>
          <w:rFonts w:eastAsia="Liberation Sans"/>
          <w:sz w:val="24"/>
          <w:szCs w:val="24"/>
        </w:rPr>
      </w:pPr>
      <w:r w:rsidRPr="008B48EB">
        <w:rPr>
          <w:rFonts w:eastAsia="Liberation Sans"/>
          <w:sz w:val="24"/>
          <w:szCs w:val="24"/>
        </w:rPr>
        <w:t>Andreu</w:t>
      </w:r>
      <w:r w:rsidR="007D678B">
        <w:rPr>
          <w:rFonts w:eastAsia="Liberation Sans"/>
          <w:sz w:val="24"/>
          <w:szCs w:val="24"/>
        </w:rPr>
        <w:t xml:space="preserve"> </w:t>
      </w:r>
      <w:r w:rsidRPr="008B48EB">
        <w:rPr>
          <w:rFonts w:eastAsia="Liberation Sans"/>
          <w:sz w:val="24"/>
          <w:szCs w:val="24"/>
        </w:rPr>
        <w:t>Sanz</w:t>
      </w:r>
      <w:r w:rsidR="007D678B">
        <w:rPr>
          <w:rFonts w:eastAsia="Liberation Sans"/>
          <w:sz w:val="24"/>
          <w:szCs w:val="24"/>
        </w:rPr>
        <w:t xml:space="preserve"> </w:t>
      </w:r>
      <w:proofErr w:type="spellStart"/>
      <w:r w:rsidRPr="008B48EB">
        <w:rPr>
          <w:rFonts w:eastAsia="Liberation Sans"/>
          <w:sz w:val="24"/>
          <w:szCs w:val="24"/>
        </w:rPr>
        <w:t>Sanz</w:t>
      </w:r>
      <w:proofErr w:type="spellEnd"/>
    </w:p>
    <w:sdt>
      <w:sdtPr>
        <w:rPr>
          <w:b/>
        </w:rPr>
        <w:id w:val="-1941288169"/>
        <w:docPartObj>
          <w:docPartGallery w:val="Table of Contents"/>
          <w:docPartUnique/>
        </w:docPartObj>
      </w:sdtPr>
      <w:sdtEndPr>
        <w:rPr>
          <w:b w:val="0"/>
          <w:lang w:val="es-ES"/>
        </w:rPr>
      </w:sdtEndPr>
      <w:sdtContent>
        <w:p w14:paraId="20AADB80" w14:textId="331267CE" w:rsidR="00E76317" w:rsidRPr="00C16EF3" w:rsidRDefault="00E76317" w:rsidP="00C16EF3">
          <w:pPr>
            <w:pStyle w:val="Sinespaciado"/>
            <w:rPr>
              <w:sz w:val="20"/>
              <w:szCs w:val="20"/>
            </w:rPr>
          </w:pPr>
          <w:r w:rsidRPr="00C16EF3">
            <w:rPr>
              <w:rFonts w:asciiTheme="majorHAnsi" w:hAnsiTheme="majorHAnsi" w:cstheme="majorHAnsi"/>
              <w:color w:val="2F5496" w:themeColor="accent1" w:themeShade="BF"/>
              <w:sz w:val="28"/>
              <w:szCs w:val="28"/>
            </w:rPr>
            <w:t>Tabla</w:t>
          </w:r>
          <w:r w:rsidR="007D678B">
            <w:rPr>
              <w:rFonts w:asciiTheme="majorHAnsi" w:hAnsiTheme="majorHAnsi" w:cstheme="majorHAnsi"/>
              <w:color w:val="2F5496" w:themeColor="accent1" w:themeShade="BF"/>
              <w:sz w:val="28"/>
              <w:szCs w:val="28"/>
            </w:rPr>
            <w:t xml:space="preserve"> </w:t>
          </w:r>
          <w:r w:rsidRPr="00C16EF3">
            <w:rPr>
              <w:rFonts w:asciiTheme="majorHAnsi" w:hAnsiTheme="majorHAnsi" w:cstheme="majorHAnsi"/>
              <w:color w:val="2F5496" w:themeColor="accent1" w:themeShade="BF"/>
              <w:sz w:val="28"/>
              <w:szCs w:val="28"/>
            </w:rPr>
            <w:t>de</w:t>
          </w:r>
          <w:r w:rsidR="007D678B">
            <w:rPr>
              <w:rFonts w:asciiTheme="majorHAnsi" w:hAnsiTheme="majorHAnsi" w:cstheme="majorHAnsi"/>
              <w:color w:val="2F5496" w:themeColor="accent1" w:themeShade="BF"/>
              <w:sz w:val="28"/>
              <w:szCs w:val="28"/>
            </w:rPr>
            <w:t xml:space="preserve"> </w:t>
          </w:r>
          <w:r w:rsidR="008B48EB">
            <w:rPr>
              <w:rFonts w:asciiTheme="majorHAnsi" w:hAnsiTheme="majorHAnsi" w:cstheme="majorHAnsi"/>
              <w:color w:val="2F5496" w:themeColor="accent1" w:themeShade="BF"/>
              <w:sz w:val="28"/>
              <w:szCs w:val="28"/>
            </w:rPr>
            <w:t>Contenidos</w:t>
          </w:r>
        </w:p>
        <w:p w14:paraId="4FBD4F74" w14:textId="7F7A6F67" w:rsidR="008B48EB" w:rsidRDefault="00E76317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r w:rsidRPr="000D1EAD">
            <w:fldChar w:fldCharType="begin"/>
          </w:r>
          <w:r w:rsidRPr="000D1EAD">
            <w:instrText xml:space="preserve"> TOC \o "1-3" \h \z \u </w:instrText>
          </w:r>
          <w:r w:rsidRPr="000D1EAD">
            <w:fldChar w:fldCharType="separate"/>
          </w:r>
          <w:hyperlink w:anchor="_Toc150153709" w:history="1">
            <w:r w:rsidR="008B48EB" w:rsidRPr="00AA760F">
              <w:rPr>
                <w:rStyle w:val="Hipervnculo"/>
                <w:noProof/>
              </w:rPr>
              <w:t>1.</w:t>
            </w:r>
            <w:r w:rsidR="008B48EB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8B48EB" w:rsidRPr="00AA760F">
              <w:rPr>
                <w:rStyle w:val="Hipervnculo"/>
                <w:noProof/>
              </w:rPr>
              <w:t>INTRODUCCIÓN</w:t>
            </w:r>
            <w:r w:rsidR="008B48EB">
              <w:rPr>
                <w:noProof/>
                <w:webHidden/>
              </w:rPr>
              <w:tab/>
            </w:r>
            <w:r w:rsidR="008B48EB">
              <w:rPr>
                <w:noProof/>
                <w:webHidden/>
              </w:rPr>
              <w:fldChar w:fldCharType="begin"/>
            </w:r>
            <w:r w:rsidR="008B48EB">
              <w:rPr>
                <w:noProof/>
                <w:webHidden/>
              </w:rPr>
              <w:instrText xml:space="preserve"> PAGEREF _Toc150153709 \h </w:instrText>
            </w:r>
            <w:r w:rsidR="008B48EB">
              <w:rPr>
                <w:noProof/>
                <w:webHidden/>
              </w:rPr>
            </w:r>
            <w:r w:rsidR="008B48EB">
              <w:rPr>
                <w:noProof/>
                <w:webHidden/>
              </w:rPr>
              <w:fldChar w:fldCharType="separate"/>
            </w:r>
            <w:r w:rsidR="008B48EB">
              <w:rPr>
                <w:noProof/>
                <w:webHidden/>
              </w:rPr>
              <w:t>2</w:t>
            </w:r>
            <w:r w:rsidR="008B48EB">
              <w:rPr>
                <w:noProof/>
                <w:webHidden/>
              </w:rPr>
              <w:fldChar w:fldCharType="end"/>
            </w:r>
          </w:hyperlink>
        </w:p>
        <w:p w14:paraId="2C9DE8E9" w14:textId="0DCEA793" w:rsidR="008B48EB" w:rsidRDefault="008B48E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53710" w:history="1">
            <w:r w:rsidRPr="00AA760F">
              <w:rPr>
                <w:rStyle w:val="Hipervnculo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A760F">
              <w:rPr>
                <w:rStyle w:val="Hipervnculo"/>
                <w:noProof/>
              </w:rPr>
              <w:t>DESCRIPCIÓN</w:t>
            </w:r>
            <w:r w:rsidR="007D678B">
              <w:rPr>
                <w:rStyle w:val="Hipervnculo"/>
                <w:noProof/>
              </w:rPr>
              <w:t xml:space="preserve"> </w:t>
            </w:r>
            <w:r w:rsidRPr="00AA760F">
              <w:rPr>
                <w:rStyle w:val="Hipervnculo"/>
                <w:noProof/>
              </w:rPr>
              <w:t>DE</w:t>
            </w:r>
            <w:r w:rsidR="007D678B">
              <w:rPr>
                <w:rStyle w:val="Hipervnculo"/>
                <w:noProof/>
              </w:rPr>
              <w:t xml:space="preserve"> </w:t>
            </w:r>
            <w:r w:rsidRPr="00AA760F">
              <w:rPr>
                <w:rStyle w:val="Hipervnculo"/>
                <w:noProof/>
              </w:rPr>
              <w:t>LA</w:t>
            </w:r>
            <w:r w:rsidR="007D678B">
              <w:rPr>
                <w:rStyle w:val="Hipervnculo"/>
                <w:noProof/>
              </w:rPr>
              <w:t xml:space="preserve"> </w:t>
            </w:r>
            <w:r w:rsidRPr="00AA760F">
              <w:rPr>
                <w:rStyle w:val="Hipervnculo"/>
                <w:noProof/>
              </w:rPr>
              <w:t>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D0F55" w14:textId="2086D3D1" w:rsidR="008B48EB" w:rsidRDefault="008B48E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53711" w:history="1">
            <w:r w:rsidRPr="00AA760F">
              <w:rPr>
                <w:rStyle w:val="Hipervnculo"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A760F">
              <w:rPr>
                <w:rStyle w:val="Hipervnculo"/>
                <w:noProof/>
              </w:rPr>
              <w:t>MÓDULOS</w:t>
            </w:r>
            <w:r w:rsidR="007D678B">
              <w:rPr>
                <w:rStyle w:val="Hipervnculo"/>
                <w:noProof/>
              </w:rPr>
              <w:t xml:space="preserve"> </w:t>
            </w:r>
            <w:r w:rsidRPr="00AA760F">
              <w:rPr>
                <w:rStyle w:val="Hipervnculo"/>
                <w:noProof/>
              </w:rPr>
              <w:t>INSTALADOS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1FDCE" w14:textId="1FDEE582" w:rsidR="008B48EB" w:rsidRDefault="008B48E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53712" w:history="1">
            <w:r w:rsidRPr="00AA760F">
              <w:rPr>
                <w:rStyle w:val="Hipervnculo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A760F">
              <w:rPr>
                <w:rStyle w:val="Hipervnculo"/>
                <w:noProof/>
              </w:rPr>
              <w:t>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29E14" w14:textId="012F232D" w:rsidR="008B48EB" w:rsidRDefault="008B48E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53713" w:history="1">
            <w:r w:rsidRPr="00AA760F">
              <w:rPr>
                <w:rStyle w:val="Hipervnculo"/>
                <w:noProof/>
              </w:rPr>
              <w:t>1.2.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A760F">
              <w:rPr>
                <w:rStyle w:val="Hipervnculo"/>
                <w:noProof/>
              </w:rPr>
              <w:t>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41BA" w14:textId="276F15D5" w:rsidR="008B48EB" w:rsidRDefault="008B48E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53714" w:history="1">
            <w:r w:rsidRPr="00AA760F">
              <w:rPr>
                <w:rStyle w:val="Hipervnculo"/>
                <w:noProof/>
              </w:rPr>
              <w:t>1.3.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A760F">
              <w:rPr>
                <w:rStyle w:val="Hipervnculo"/>
                <w:noProof/>
              </w:rPr>
              <w:t>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15BF4" w14:textId="2FCBC36E" w:rsidR="008B48EB" w:rsidRDefault="008B48E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53715" w:history="1">
            <w:r w:rsidRPr="00AA760F">
              <w:rPr>
                <w:rStyle w:val="Hipervnculo"/>
                <w:noProof/>
              </w:rPr>
              <w:t>1.4.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A760F">
              <w:rPr>
                <w:rStyle w:val="Hipervnculo"/>
                <w:noProof/>
              </w:rPr>
              <w:t>Facturación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8240" w14:textId="0C25EC78" w:rsidR="008B48EB" w:rsidRDefault="008B48E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53716" w:history="1">
            <w:r w:rsidRPr="00AA760F">
              <w:rPr>
                <w:rStyle w:val="Hipervnculo"/>
                <w:noProof/>
              </w:rPr>
              <w:t>1.5.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A760F">
              <w:rPr>
                <w:rStyle w:val="Hipervnculo"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E863A" w14:textId="0668FB57" w:rsidR="008B48EB" w:rsidRDefault="008B48E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53717" w:history="1">
            <w:r w:rsidRPr="00AA760F">
              <w:rPr>
                <w:rStyle w:val="Hipervnculo"/>
                <w:noProof/>
              </w:rPr>
              <w:t>1.6.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A760F">
              <w:rPr>
                <w:rStyle w:val="Hipervnculo"/>
                <w:noProof/>
              </w:rPr>
              <w:t>Sitio</w:t>
            </w:r>
            <w:r w:rsidR="007D678B">
              <w:rPr>
                <w:rStyle w:val="Hipervnculo"/>
                <w:noProof/>
              </w:rPr>
              <w:t xml:space="preserve"> </w:t>
            </w:r>
            <w:r w:rsidRPr="00AA760F">
              <w:rPr>
                <w:rStyle w:val="Hipervnculo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022A9" w14:textId="3A8F4C01" w:rsidR="008B48EB" w:rsidRDefault="008B48E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53718" w:history="1">
            <w:r w:rsidRPr="00AA760F">
              <w:rPr>
                <w:rStyle w:val="Hipervnculo"/>
                <w:noProof/>
              </w:rPr>
              <w:t>1.7.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A760F">
              <w:rPr>
                <w:rStyle w:val="Hipervnculo"/>
                <w:noProof/>
              </w:rPr>
              <w:t>e-Commerce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E5ABA" w14:textId="37183659" w:rsidR="008B48EB" w:rsidRDefault="008B48E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53719" w:history="1">
            <w:r w:rsidRPr="00AA760F">
              <w:rPr>
                <w:rStyle w:val="Hipervnculo"/>
                <w:noProof/>
              </w:rPr>
              <w:t>1.8.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A760F">
              <w:rPr>
                <w:rStyle w:val="Hipervnculo"/>
                <w:noProof/>
              </w:rPr>
              <w:t>TPV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B6749" w14:textId="13EEB668" w:rsidR="008B48EB" w:rsidRDefault="008B48E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53720" w:history="1">
            <w:r w:rsidRPr="00AA760F">
              <w:rPr>
                <w:rStyle w:val="Hipervnculo"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A760F">
              <w:rPr>
                <w:rStyle w:val="Hipervnculo"/>
                <w:noProof/>
              </w:rPr>
              <w:t>MÓDULO</w:t>
            </w:r>
            <w:r w:rsidR="007D678B">
              <w:rPr>
                <w:rStyle w:val="Hipervnculo"/>
                <w:noProof/>
              </w:rPr>
              <w:t xml:space="preserve"> </w:t>
            </w:r>
            <w:r w:rsidRPr="00AA760F">
              <w:rPr>
                <w:rStyle w:val="Hipervnculo"/>
                <w:noProof/>
              </w:rPr>
              <w:t>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653EF" w14:textId="497CB23F" w:rsidR="008B48EB" w:rsidRDefault="008B48E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53721" w:history="1">
            <w:r w:rsidRPr="00AA760F">
              <w:rPr>
                <w:rStyle w:val="Hipervnculo"/>
                <w:noProof/>
              </w:rPr>
              <w:t>5.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AA760F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5A59C" w14:textId="3A4EA768" w:rsidR="00E76317" w:rsidRPr="008F2B40" w:rsidRDefault="00E76317" w:rsidP="008B48EB">
          <w:pPr>
            <w:pStyle w:val="TDC1"/>
            <w:rPr>
              <w:rFonts w:asciiTheme="minorHAnsi" w:hAnsiTheme="minorHAnsi"/>
              <w:noProof/>
              <w:kern w:val="2"/>
              <w14:ligatures w14:val="standardContextual"/>
            </w:rPr>
          </w:pPr>
          <w:r w:rsidRPr="000D1EAD">
            <w:rPr>
              <w:b/>
            </w:rPr>
            <w:fldChar w:fldCharType="end"/>
          </w:r>
        </w:p>
      </w:sdtContent>
    </w:sdt>
    <w:p w14:paraId="2ACF3734" w14:textId="77777777" w:rsidR="00E76317" w:rsidRPr="000D1EAD" w:rsidRDefault="00E76317" w:rsidP="008B48EB">
      <w:pPr>
        <w:rPr>
          <w:rFonts w:eastAsia="Liberation Sans"/>
        </w:rPr>
      </w:pPr>
      <w:r w:rsidRPr="000D1EAD">
        <w:rPr>
          <w:rFonts w:eastAsia="Liberation Sans"/>
        </w:rPr>
        <w:br w:type="page"/>
      </w:r>
    </w:p>
    <w:p w14:paraId="709CC428" w14:textId="090ED201" w:rsidR="006619FE" w:rsidRDefault="006619FE" w:rsidP="008B48EB">
      <w:pPr>
        <w:pStyle w:val="Ttulo1"/>
      </w:pPr>
      <w:bookmarkStart w:id="0" w:name="_Toc150153709"/>
      <w:r w:rsidRPr="006619FE">
        <w:lastRenderedPageBreak/>
        <w:t>INTRODUCCIÓN</w:t>
      </w:r>
      <w:bookmarkEnd w:id="0"/>
    </w:p>
    <w:p w14:paraId="3C23044E" w14:textId="6A67FE01" w:rsidR="00E67E74" w:rsidRDefault="00E67E74" w:rsidP="00E67E74">
      <w:r>
        <w:t>Esta</w:t>
      </w:r>
      <w:r w:rsidR="007D678B">
        <w:t xml:space="preserve"> </w:t>
      </w:r>
      <w:r>
        <w:t>es</w:t>
      </w:r>
      <w:r w:rsidR="007D678B">
        <w:t xml:space="preserve"> </w:t>
      </w:r>
      <w:r>
        <w:t>mi</w:t>
      </w:r>
      <w:r w:rsidR="007D678B">
        <w:t xml:space="preserve"> </w:t>
      </w:r>
      <w:r>
        <w:t>proyecto</w:t>
      </w:r>
      <w:r w:rsidR="007D678B">
        <w:t xml:space="preserve"> </w:t>
      </w:r>
      <w:r>
        <w:t>de</w:t>
      </w:r>
      <w:r w:rsidR="007D678B">
        <w:t xml:space="preserve"> </w:t>
      </w:r>
      <w:r>
        <w:t>la</w:t>
      </w:r>
      <w:r w:rsidR="007D678B">
        <w:t xml:space="preserve"> </w:t>
      </w:r>
      <w:r>
        <w:t>implementación</w:t>
      </w:r>
      <w:r w:rsidR="007D678B">
        <w:t xml:space="preserve"> </w:t>
      </w:r>
      <w:r>
        <w:t>de</w:t>
      </w:r>
      <w:r w:rsidR="007D678B">
        <w:t xml:space="preserve"> </w:t>
      </w:r>
      <w:r>
        <w:t>una</w:t>
      </w:r>
      <w:r w:rsidR="007D678B">
        <w:t xml:space="preserve"> </w:t>
      </w:r>
      <w:r>
        <w:t>empresa</w:t>
      </w:r>
      <w:r w:rsidR="007020BF">
        <w:t>,</w:t>
      </w:r>
      <w:r w:rsidR="007D678B">
        <w:t xml:space="preserve"> </w:t>
      </w:r>
      <w:r w:rsidR="007020BF">
        <w:t>Solterra,</w:t>
      </w:r>
      <w:r w:rsidR="007D678B">
        <w:t xml:space="preserve"> </w:t>
      </w:r>
      <w:r w:rsidR="007020BF">
        <w:t>una</w:t>
      </w:r>
      <w:r w:rsidR="007D678B">
        <w:t xml:space="preserve"> </w:t>
      </w:r>
      <w:r w:rsidR="007020BF">
        <w:t>empresa</w:t>
      </w:r>
      <w:r w:rsidR="007D678B">
        <w:t xml:space="preserve"> </w:t>
      </w:r>
      <w:r w:rsidR="007020BF">
        <w:t>especializada</w:t>
      </w:r>
      <w:r w:rsidR="007D678B">
        <w:t xml:space="preserve"> </w:t>
      </w:r>
      <w:r w:rsidR="007020BF">
        <w:t>en</w:t>
      </w:r>
      <w:r w:rsidR="007D678B">
        <w:t xml:space="preserve"> </w:t>
      </w:r>
      <w:r w:rsidR="007020BF">
        <w:t>la</w:t>
      </w:r>
      <w:r w:rsidR="007D678B">
        <w:t xml:space="preserve"> </w:t>
      </w:r>
      <w:r w:rsidR="007020BF">
        <w:t>instalación</w:t>
      </w:r>
      <w:r w:rsidR="007D678B">
        <w:t xml:space="preserve"> </w:t>
      </w:r>
      <w:r w:rsidR="007020BF">
        <w:t>de</w:t>
      </w:r>
      <w:r w:rsidR="007D678B">
        <w:t xml:space="preserve"> </w:t>
      </w:r>
      <w:r w:rsidR="007020BF">
        <w:t>baterías</w:t>
      </w:r>
      <w:r w:rsidR="007D678B">
        <w:t xml:space="preserve"> </w:t>
      </w:r>
      <w:r w:rsidR="007020BF">
        <w:t>i</w:t>
      </w:r>
      <w:r w:rsidR="007D678B">
        <w:t xml:space="preserve"> </w:t>
      </w:r>
      <w:r w:rsidR="007020BF">
        <w:t>placas</w:t>
      </w:r>
      <w:r w:rsidR="007D678B">
        <w:t xml:space="preserve"> </w:t>
      </w:r>
      <w:r w:rsidR="007020BF">
        <w:t>solares,</w:t>
      </w:r>
      <w:r w:rsidR="007D678B">
        <w:t xml:space="preserve"> </w:t>
      </w:r>
      <w:r>
        <w:t>con</w:t>
      </w:r>
      <w:r w:rsidR="007D678B">
        <w:t xml:space="preserve"> </w:t>
      </w:r>
      <w:r>
        <w:t>Odoo</w:t>
      </w:r>
      <w:r w:rsidR="007020BF">
        <w:t>.</w:t>
      </w:r>
      <w:r w:rsidR="007D678B">
        <w:t xml:space="preserve"> </w:t>
      </w:r>
      <w:r w:rsidR="007020BF">
        <w:t>P</w:t>
      </w:r>
      <w:r>
        <w:t>ara</w:t>
      </w:r>
      <w:r w:rsidR="007D678B">
        <w:t xml:space="preserve"> </w:t>
      </w:r>
      <w:r>
        <w:t>ello</w:t>
      </w:r>
      <w:r w:rsidR="007D678B">
        <w:t xml:space="preserve"> </w:t>
      </w:r>
      <w:r>
        <w:t>he</w:t>
      </w:r>
      <w:r w:rsidR="007D678B">
        <w:t xml:space="preserve"> </w:t>
      </w:r>
      <w:r>
        <w:t>instalado</w:t>
      </w:r>
      <w:r w:rsidR="007D678B">
        <w:t xml:space="preserve"> </w:t>
      </w:r>
      <w:r>
        <w:t>Odoo</w:t>
      </w:r>
      <w:r w:rsidR="007D678B">
        <w:t xml:space="preserve"> </w:t>
      </w:r>
      <w:r>
        <w:t>en</w:t>
      </w:r>
      <w:r w:rsidR="007D678B">
        <w:t xml:space="preserve"> </w:t>
      </w:r>
      <w:r>
        <w:t>un</w:t>
      </w:r>
      <w:r w:rsidR="007D678B">
        <w:t xml:space="preserve"> </w:t>
      </w:r>
      <w:r>
        <w:t>servidor</w:t>
      </w:r>
      <w:r w:rsidR="007D678B">
        <w:t xml:space="preserve"> </w:t>
      </w:r>
      <w:r>
        <w:t>de</w:t>
      </w:r>
      <w:r w:rsidR="007D678B">
        <w:t xml:space="preserve"> </w:t>
      </w:r>
      <w:r>
        <w:t>Google,</w:t>
      </w:r>
      <w:r w:rsidR="007D678B">
        <w:t xml:space="preserve"> </w:t>
      </w:r>
      <w:r>
        <w:t>gracias</w:t>
      </w:r>
      <w:r w:rsidR="007D678B">
        <w:t xml:space="preserve"> </w:t>
      </w:r>
      <w:r>
        <w:t>a</w:t>
      </w:r>
      <w:r w:rsidR="007D678B">
        <w:t xml:space="preserve"> </w:t>
      </w:r>
      <w:r>
        <w:t>Google</w:t>
      </w:r>
      <w:r w:rsidR="007D678B">
        <w:t xml:space="preserve"> </w:t>
      </w:r>
      <w:r>
        <w:t>Cloud</w:t>
      </w:r>
      <w:r w:rsidR="007D678B">
        <w:t xml:space="preserve"> </w:t>
      </w:r>
      <w:r>
        <w:t>Platform.</w:t>
      </w:r>
      <w:r w:rsidR="007D678B">
        <w:t xml:space="preserve"> </w:t>
      </w:r>
      <w:r>
        <w:t>Esta</w:t>
      </w:r>
      <w:r w:rsidR="007D678B">
        <w:t xml:space="preserve"> </w:t>
      </w:r>
      <w:r>
        <w:t>plataforma</w:t>
      </w:r>
      <w:r w:rsidR="007D678B">
        <w:t xml:space="preserve"> </w:t>
      </w:r>
      <w:r>
        <w:t>me</w:t>
      </w:r>
      <w:r w:rsidR="007D678B">
        <w:t xml:space="preserve"> </w:t>
      </w:r>
      <w:r>
        <w:t>permite</w:t>
      </w:r>
      <w:r w:rsidR="007D678B">
        <w:t xml:space="preserve"> </w:t>
      </w:r>
      <w:r>
        <w:t>tener</w:t>
      </w:r>
      <w:r w:rsidR="007D678B">
        <w:t xml:space="preserve"> </w:t>
      </w:r>
      <w:r>
        <w:t>varios</w:t>
      </w:r>
      <w:r w:rsidR="007D678B">
        <w:t xml:space="preserve"> </w:t>
      </w:r>
      <w:r>
        <w:t>servidores</w:t>
      </w:r>
      <w:r w:rsidR="007D678B">
        <w:t xml:space="preserve"> </w:t>
      </w:r>
      <w:r>
        <w:t>de</w:t>
      </w:r>
      <w:r w:rsidR="007D678B">
        <w:t xml:space="preserve"> </w:t>
      </w:r>
      <w:r>
        <w:t>manera</w:t>
      </w:r>
      <w:r w:rsidR="007D678B">
        <w:t xml:space="preserve"> </w:t>
      </w:r>
      <w:r>
        <w:t>gratuita,</w:t>
      </w:r>
      <w:r w:rsidR="007D678B">
        <w:t xml:space="preserve"> </w:t>
      </w:r>
      <w:r>
        <w:t>ja</w:t>
      </w:r>
      <w:r w:rsidR="007D678B">
        <w:t xml:space="preserve"> </w:t>
      </w:r>
      <w:r>
        <w:t>que</w:t>
      </w:r>
      <w:r w:rsidR="007D678B">
        <w:t xml:space="preserve"> </w:t>
      </w:r>
      <w:r>
        <w:t>al</w:t>
      </w:r>
      <w:r w:rsidR="007D678B">
        <w:t xml:space="preserve"> </w:t>
      </w:r>
      <w:r>
        <w:t>iniciar</w:t>
      </w:r>
      <w:r w:rsidR="007D678B">
        <w:t xml:space="preserve"> </w:t>
      </w:r>
      <w:r>
        <w:t>sesión</w:t>
      </w:r>
      <w:r w:rsidR="007D678B">
        <w:t xml:space="preserve"> </w:t>
      </w:r>
      <w:r>
        <w:t>es</w:t>
      </w:r>
      <w:r w:rsidR="007D678B">
        <w:t xml:space="preserve"> </w:t>
      </w:r>
      <w:r>
        <w:t>esta</w:t>
      </w:r>
      <w:r w:rsidR="007D678B">
        <w:t xml:space="preserve"> </w:t>
      </w:r>
      <w:r>
        <w:t>plataforma</w:t>
      </w:r>
      <w:r w:rsidR="007D678B">
        <w:t xml:space="preserve"> </w:t>
      </w:r>
      <w:r>
        <w:t>te</w:t>
      </w:r>
      <w:r w:rsidR="007D678B">
        <w:t xml:space="preserve"> </w:t>
      </w:r>
      <w:r>
        <w:t>ofrecen</w:t>
      </w:r>
      <w:r w:rsidR="007D678B">
        <w:t xml:space="preserve"> </w:t>
      </w:r>
      <w:r>
        <w:t>12</w:t>
      </w:r>
      <w:r w:rsidR="007D678B">
        <w:t xml:space="preserve"> </w:t>
      </w:r>
      <w:r>
        <w:t>meses</w:t>
      </w:r>
      <w:r w:rsidR="007D678B">
        <w:t xml:space="preserve"> </w:t>
      </w:r>
      <w:r>
        <w:t>de</w:t>
      </w:r>
      <w:r w:rsidR="007D678B">
        <w:t xml:space="preserve"> </w:t>
      </w:r>
      <w:r>
        <w:t>un</w:t>
      </w:r>
      <w:r w:rsidR="007D678B">
        <w:t xml:space="preserve"> </w:t>
      </w:r>
      <w:r>
        <w:t>servidor</w:t>
      </w:r>
      <w:r w:rsidR="007D678B">
        <w:t xml:space="preserve"> </w:t>
      </w:r>
      <w:r>
        <w:t>gratuito</w:t>
      </w:r>
      <w:r w:rsidR="007D678B">
        <w:t xml:space="preserve"> </w:t>
      </w:r>
      <w:r>
        <w:t>con</w:t>
      </w:r>
      <w:r w:rsidR="007D678B">
        <w:t xml:space="preserve"> </w:t>
      </w:r>
      <w:r>
        <w:t>la</w:t>
      </w:r>
      <w:r w:rsidR="007D678B">
        <w:t xml:space="preserve"> </w:t>
      </w:r>
      <w:r>
        <w:t>condición</w:t>
      </w:r>
      <w:r w:rsidR="007D678B">
        <w:t xml:space="preserve"> </w:t>
      </w:r>
      <w:r>
        <w:t>de</w:t>
      </w:r>
      <w:r w:rsidR="007D678B">
        <w:t xml:space="preserve"> </w:t>
      </w:r>
      <w:r>
        <w:t>no</w:t>
      </w:r>
      <w:r w:rsidR="007D678B">
        <w:t xml:space="preserve"> </w:t>
      </w:r>
      <w:r>
        <w:t>gastar</w:t>
      </w:r>
      <w:r w:rsidR="007D678B">
        <w:t xml:space="preserve"> </w:t>
      </w:r>
      <w:r w:rsidR="00EF217D">
        <w:t>más</w:t>
      </w:r>
      <w:r w:rsidR="007D678B">
        <w:t xml:space="preserve"> </w:t>
      </w:r>
      <w:r>
        <w:t>de</w:t>
      </w:r>
      <w:r w:rsidR="007D678B">
        <w:t xml:space="preserve"> </w:t>
      </w:r>
      <w:r>
        <w:t>300$.</w:t>
      </w:r>
      <w:r w:rsidR="007D678B">
        <w:t xml:space="preserve"> </w:t>
      </w:r>
      <w:r>
        <w:t>En</w:t>
      </w:r>
      <w:r w:rsidR="007D678B">
        <w:t xml:space="preserve"> </w:t>
      </w:r>
      <w:r>
        <w:t>ese</w:t>
      </w:r>
      <w:r w:rsidR="007D678B">
        <w:t xml:space="preserve"> </w:t>
      </w:r>
      <w:r>
        <w:t>caso</w:t>
      </w:r>
      <w:r w:rsidR="007D678B">
        <w:t xml:space="preserve"> </w:t>
      </w:r>
      <w:r>
        <w:t>Google</w:t>
      </w:r>
      <w:r w:rsidR="007D678B">
        <w:t xml:space="preserve"> </w:t>
      </w:r>
      <w:r>
        <w:t>bloqueara</w:t>
      </w:r>
      <w:r w:rsidR="007D678B">
        <w:t xml:space="preserve"> </w:t>
      </w:r>
      <w:r>
        <w:t>tu</w:t>
      </w:r>
      <w:r w:rsidR="007D678B">
        <w:t xml:space="preserve"> </w:t>
      </w:r>
      <w:r>
        <w:t>cuneta</w:t>
      </w:r>
      <w:r w:rsidR="007D678B">
        <w:t xml:space="preserve"> </w:t>
      </w:r>
      <w:r>
        <w:t>hasta</w:t>
      </w:r>
      <w:r w:rsidR="007D678B">
        <w:t xml:space="preserve"> </w:t>
      </w:r>
      <w:r>
        <w:t>que</w:t>
      </w:r>
      <w:r w:rsidR="007D678B">
        <w:t xml:space="preserve"> </w:t>
      </w:r>
      <w:r>
        <w:t>pagues</w:t>
      </w:r>
      <w:r w:rsidR="007D678B">
        <w:t xml:space="preserve"> </w:t>
      </w:r>
      <w:r>
        <w:t>los</w:t>
      </w:r>
      <w:r w:rsidR="007D678B">
        <w:t xml:space="preserve"> </w:t>
      </w:r>
      <w:r>
        <w:t>gastos</w:t>
      </w:r>
      <w:r w:rsidR="007D678B">
        <w:t xml:space="preserve"> </w:t>
      </w:r>
      <w:r>
        <w:t>necesarios,</w:t>
      </w:r>
      <w:r w:rsidR="007D678B">
        <w:t xml:space="preserve"> </w:t>
      </w:r>
      <w:r>
        <w:t>creo</w:t>
      </w:r>
      <w:r w:rsidR="007D678B">
        <w:t xml:space="preserve"> </w:t>
      </w:r>
      <w:r>
        <w:t>que</w:t>
      </w:r>
      <w:r w:rsidR="007D678B">
        <w:t xml:space="preserve"> </w:t>
      </w:r>
      <w:r>
        <w:t>es</w:t>
      </w:r>
      <w:r w:rsidR="007D678B">
        <w:t xml:space="preserve"> </w:t>
      </w:r>
      <w:r>
        <w:t>importante</w:t>
      </w:r>
      <w:r w:rsidR="007D678B">
        <w:t xml:space="preserve"> </w:t>
      </w:r>
      <w:r>
        <w:t>destacar</w:t>
      </w:r>
      <w:r w:rsidR="007D678B">
        <w:t xml:space="preserve"> </w:t>
      </w:r>
      <w:r>
        <w:t>esto</w:t>
      </w:r>
      <w:r w:rsidR="007D678B">
        <w:t xml:space="preserve"> </w:t>
      </w:r>
      <w:r>
        <w:t>ja</w:t>
      </w:r>
      <w:r w:rsidR="007D678B">
        <w:t xml:space="preserve"> </w:t>
      </w:r>
      <w:r>
        <w:t>que</w:t>
      </w:r>
      <w:r w:rsidR="007D678B">
        <w:t xml:space="preserve"> </w:t>
      </w:r>
      <w:r>
        <w:t>la</w:t>
      </w:r>
      <w:r w:rsidR="007D678B">
        <w:t xml:space="preserve"> </w:t>
      </w:r>
      <w:r>
        <w:t>mayoría</w:t>
      </w:r>
      <w:r w:rsidR="007D678B">
        <w:t xml:space="preserve"> </w:t>
      </w:r>
      <w:r>
        <w:t>de</w:t>
      </w:r>
      <w:r w:rsidR="007D678B">
        <w:t xml:space="preserve"> </w:t>
      </w:r>
      <w:r w:rsidR="00EF217D">
        <w:t>las compañías</w:t>
      </w:r>
      <w:r w:rsidR="007D678B">
        <w:t xml:space="preserve"> </w:t>
      </w:r>
      <w:r>
        <w:t>directamente</w:t>
      </w:r>
      <w:r w:rsidR="007D678B">
        <w:t xml:space="preserve"> </w:t>
      </w:r>
      <w:r>
        <w:t>de</w:t>
      </w:r>
      <w:r w:rsidR="007D678B">
        <w:t xml:space="preserve"> </w:t>
      </w:r>
      <w:r>
        <w:t>lo</w:t>
      </w:r>
      <w:r w:rsidR="007D678B">
        <w:t xml:space="preserve"> </w:t>
      </w:r>
      <w:r>
        <w:t>cobran</w:t>
      </w:r>
      <w:r w:rsidR="007D678B">
        <w:t xml:space="preserve"> </w:t>
      </w:r>
      <w:r>
        <w:t>de</w:t>
      </w:r>
      <w:r w:rsidR="007D678B">
        <w:t xml:space="preserve"> </w:t>
      </w:r>
      <w:r>
        <w:t>la</w:t>
      </w:r>
      <w:r w:rsidR="007D678B">
        <w:t xml:space="preserve"> </w:t>
      </w:r>
      <w:r>
        <w:t>cuenta.</w:t>
      </w:r>
      <w:r w:rsidR="007D678B">
        <w:t xml:space="preserve"> </w:t>
      </w:r>
      <w:r>
        <w:t>Su</w:t>
      </w:r>
      <w:r w:rsidR="007D678B">
        <w:t xml:space="preserve"> </w:t>
      </w:r>
      <w:r>
        <w:t>instalación</w:t>
      </w:r>
      <w:r w:rsidR="007D678B">
        <w:t xml:space="preserve"> </w:t>
      </w:r>
      <w:r>
        <w:t>ja</w:t>
      </w:r>
      <w:r w:rsidR="007D678B">
        <w:t xml:space="preserve"> </w:t>
      </w:r>
      <w:r>
        <w:t>la</w:t>
      </w:r>
      <w:r w:rsidR="007D678B">
        <w:t xml:space="preserve"> </w:t>
      </w:r>
      <w:r>
        <w:t>explicare</w:t>
      </w:r>
      <w:r w:rsidR="007D678B">
        <w:t xml:space="preserve"> </w:t>
      </w:r>
      <w:r w:rsidR="00EF217D">
        <w:t>más</w:t>
      </w:r>
      <w:r w:rsidR="007D678B">
        <w:t xml:space="preserve"> </w:t>
      </w:r>
      <w:r>
        <w:t>detalladamente</w:t>
      </w:r>
      <w:r w:rsidR="007D678B">
        <w:t xml:space="preserve"> </w:t>
      </w:r>
      <w:r>
        <w:t>en</w:t>
      </w:r>
      <w:r w:rsidR="007D678B">
        <w:t xml:space="preserve"> </w:t>
      </w:r>
      <w:r>
        <w:t>clase,</w:t>
      </w:r>
      <w:r w:rsidR="007D678B">
        <w:t xml:space="preserve"> </w:t>
      </w:r>
      <w:r>
        <w:t>junto</w:t>
      </w:r>
      <w:r w:rsidR="007D678B">
        <w:t xml:space="preserve"> </w:t>
      </w:r>
      <w:r>
        <w:t>a</w:t>
      </w:r>
      <w:r w:rsidR="007D678B">
        <w:t xml:space="preserve"> </w:t>
      </w:r>
      <w:r>
        <w:t>la</w:t>
      </w:r>
      <w:r w:rsidR="007D678B">
        <w:t xml:space="preserve"> </w:t>
      </w:r>
      <w:r>
        <w:t>presentación,</w:t>
      </w:r>
      <w:r w:rsidR="007D678B">
        <w:t xml:space="preserve"> </w:t>
      </w:r>
      <w:r>
        <w:t>pero</w:t>
      </w:r>
      <w:r w:rsidR="007D678B">
        <w:t xml:space="preserve"> </w:t>
      </w:r>
      <w:r>
        <w:t>por</w:t>
      </w:r>
      <w:r w:rsidR="007D678B">
        <w:t xml:space="preserve"> </w:t>
      </w:r>
      <w:r>
        <w:t>lo</w:t>
      </w:r>
      <w:r w:rsidR="007D678B">
        <w:t xml:space="preserve"> </w:t>
      </w:r>
      <w:r>
        <w:t>general</w:t>
      </w:r>
      <w:r w:rsidR="007D678B">
        <w:t xml:space="preserve"> </w:t>
      </w:r>
      <w:r>
        <w:t>es</w:t>
      </w:r>
      <w:r w:rsidR="007D678B">
        <w:t xml:space="preserve"> </w:t>
      </w:r>
      <w:r>
        <w:t>iniciar</w:t>
      </w:r>
      <w:r w:rsidR="007D678B">
        <w:t xml:space="preserve"> </w:t>
      </w:r>
      <w:r>
        <w:t>sesión</w:t>
      </w:r>
      <w:r w:rsidR="007D678B">
        <w:t xml:space="preserve"> </w:t>
      </w:r>
      <w:r>
        <w:t>en</w:t>
      </w:r>
      <w:r w:rsidR="007D678B">
        <w:t xml:space="preserve"> </w:t>
      </w:r>
      <w:r>
        <w:t>su</w:t>
      </w:r>
      <w:r w:rsidR="007D678B">
        <w:t xml:space="preserve"> </w:t>
      </w:r>
      <w:r>
        <w:t>plataforma,</w:t>
      </w:r>
      <w:r w:rsidR="007D678B">
        <w:t xml:space="preserve"> </w:t>
      </w:r>
      <w:r>
        <w:t>crear</w:t>
      </w:r>
      <w:r w:rsidR="007D678B">
        <w:t xml:space="preserve"> </w:t>
      </w:r>
      <w:r>
        <w:t>una</w:t>
      </w:r>
      <w:r w:rsidR="007D678B">
        <w:t xml:space="preserve"> </w:t>
      </w:r>
      <w:r w:rsidR="00EF217D">
        <w:t>máquina</w:t>
      </w:r>
      <w:r w:rsidR="007D678B">
        <w:t xml:space="preserve"> </w:t>
      </w:r>
      <w:r>
        <w:t>virtual</w:t>
      </w:r>
      <w:r w:rsidR="007D678B">
        <w:t xml:space="preserve"> </w:t>
      </w:r>
      <w:r>
        <w:t>he</w:t>
      </w:r>
      <w:r w:rsidR="007D678B">
        <w:t xml:space="preserve"> </w:t>
      </w:r>
      <w:r>
        <w:t>instalar</w:t>
      </w:r>
      <w:r w:rsidR="007D678B">
        <w:t xml:space="preserve"> </w:t>
      </w:r>
      <w:r>
        <w:t>el</w:t>
      </w:r>
      <w:r w:rsidR="007D678B">
        <w:t xml:space="preserve"> </w:t>
      </w:r>
      <w:r>
        <w:t>programa</w:t>
      </w:r>
      <w:r w:rsidR="007020BF">
        <w:t>,</w:t>
      </w:r>
      <w:r w:rsidR="007D678B">
        <w:t xml:space="preserve"> </w:t>
      </w:r>
      <w:r w:rsidR="007020BF">
        <w:t>es</w:t>
      </w:r>
      <w:r w:rsidR="007D678B">
        <w:t xml:space="preserve"> </w:t>
      </w:r>
      <w:r w:rsidR="007020BF">
        <w:t>bastante</w:t>
      </w:r>
      <w:r w:rsidR="007D678B">
        <w:t xml:space="preserve"> </w:t>
      </w:r>
      <w:r w:rsidR="007020BF">
        <w:t>sencillo</w:t>
      </w:r>
      <w:r w:rsidR="007D678B">
        <w:t xml:space="preserve"> </w:t>
      </w:r>
      <w:r w:rsidR="007020BF">
        <w:t>ja</w:t>
      </w:r>
      <w:r w:rsidR="007D678B">
        <w:t xml:space="preserve"> </w:t>
      </w:r>
      <w:r w:rsidR="007020BF">
        <w:t>que</w:t>
      </w:r>
      <w:r w:rsidR="007D678B">
        <w:t xml:space="preserve"> </w:t>
      </w:r>
      <w:r w:rsidR="007020BF">
        <w:t>todo</w:t>
      </w:r>
      <w:r w:rsidR="007D678B">
        <w:t xml:space="preserve"> </w:t>
      </w:r>
      <w:r w:rsidR="007020BF">
        <w:t>viene</w:t>
      </w:r>
      <w:r w:rsidR="007D678B">
        <w:t xml:space="preserve"> </w:t>
      </w:r>
      <w:r w:rsidR="007020BF">
        <w:t>bastante</w:t>
      </w:r>
      <w:r w:rsidR="007D678B">
        <w:t xml:space="preserve"> </w:t>
      </w:r>
      <w:r w:rsidR="007020BF">
        <w:t>preparado.</w:t>
      </w:r>
    </w:p>
    <w:p w14:paraId="7E1108C0" w14:textId="77777777" w:rsidR="007020BF" w:rsidRPr="00E67E74" w:rsidRDefault="007020BF" w:rsidP="00E67E74"/>
    <w:p w14:paraId="06C03421" w14:textId="6958545A" w:rsidR="006619FE" w:rsidRDefault="006619FE" w:rsidP="008B48EB">
      <w:pPr>
        <w:pStyle w:val="Ttulo1"/>
      </w:pPr>
      <w:bookmarkStart w:id="1" w:name="_Toc150153710"/>
      <w:r w:rsidRPr="006619FE">
        <w:t>DESCRIPCIÓN</w:t>
      </w:r>
      <w:r w:rsidR="007D678B">
        <w:t xml:space="preserve"> </w:t>
      </w:r>
      <w:r w:rsidRPr="006619FE">
        <w:t>DE</w:t>
      </w:r>
      <w:r w:rsidR="007D678B">
        <w:t xml:space="preserve"> </w:t>
      </w:r>
      <w:r w:rsidRPr="006619FE">
        <w:t>LA</w:t>
      </w:r>
      <w:r w:rsidR="007D678B">
        <w:t xml:space="preserve"> </w:t>
      </w:r>
      <w:r w:rsidRPr="006619FE">
        <w:t>EMPRESA</w:t>
      </w:r>
      <w:bookmarkEnd w:id="1"/>
    </w:p>
    <w:p w14:paraId="23A96631" w14:textId="49FBCAEB" w:rsidR="007515D3" w:rsidRPr="00EF217D" w:rsidRDefault="00EF217D" w:rsidP="00EF217D">
      <w:pPr>
        <w:pStyle w:val="Ttulo3"/>
        <w:rPr>
          <w:sz w:val="28"/>
          <w:szCs w:val="28"/>
        </w:rPr>
      </w:pPr>
      <w:r w:rsidRPr="00EF217D">
        <w:rPr>
          <w:sz w:val="28"/>
          <w:szCs w:val="28"/>
        </w:rPr>
        <w:t>¿Qué es Solterra?</w:t>
      </w:r>
    </w:p>
    <w:p w14:paraId="032C8FEB" w14:textId="144F227B" w:rsidR="007515D3" w:rsidRDefault="007515D3" w:rsidP="007515D3">
      <w:r>
        <w:t xml:space="preserve">Solterra Energía es una microempresa familiar que </w:t>
      </w:r>
      <w:r w:rsidR="00EF217D">
        <w:t>está</w:t>
      </w:r>
      <w:r>
        <w:t xml:space="preserve"> empezando a desarrollarse todavía tiene pocos empleados.</w:t>
      </w:r>
      <w:r>
        <w:t xml:space="preserve"> </w:t>
      </w:r>
      <w:r w:rsidRPr="007515D3">
        <w:t xml:space="preserve">Nuestra empresa, Solterra, se especializa en la instalación de sistemas de energía solar y baterías en hogares. Nuestro objetivo es ayudar a los propietarios a hacer la transición hacia una fuente de energía más limpia y sostenible. Ofrecemos servicios de diseño, suministro e instalación de paneles solares y sistemas de almacenamiento de energía que permiten a nuestros clientes generar su propia electricidad a partir de fuentes renovables, como la energía solar. </w:t>
      </w:r>
    </w:p>
    <w:p w14:paraId="65D713A9" w14:textId="77777777" w:rsidR="00EF217D" w:rsidRDefault="00EF217D" w:rsidP="007515D3"/>
    <w:p w14:paraId="783554E3" w14:textId="7D37F507" w:rsidR="007515D3" w:rsidRDefault="007515D3" w:rsidP="007515D3">
      <w:r>
        <w:t>En Solterra, operamos a través de tres departamentos clave</w:t>
      </w:r>
      <w:r w:rsidR="00EF217D">
        <w:t xml:space="preserve">: </w:t>
      </w:r>
    </w:p>
    <w:p w14:paraId="6D4CF334" w14:textId="77777777" w:rsidR="00EF217D" w:rsidRDefault="00EF217D" w:rsidP="007515D3"/>
    <w:p w14:paraId="310673D7" w14:textId="3C1AFB3E" w:rsidR="007515D3" w:rsidRDefault="007515D3" w:rsidP="00EF217D">
      <w:pPr>
        <w:pStyle w:val="Prrafodelista"/>
        <w:numPr>
          <w:ilvl w:val="0"/>
          <w:numId w:val="14"/>
        </w:numPr>
      </w:pPr>
      <w:r w:rsidRPr="00EF217D">
        <w:rPr>
          <w:b/>
          <w:bCs/>
        </w:rPr>
        <w:t>Departamento de Construcción</w:t>
      </w:r>
      <w:r>
        <w:t xml:space="preserve">: Nuestro equipo de construcción está especializado en la instalación y desinstalación de placas solares y sistemas de baterías. Además, son responsables de llevar a cabo cualquier tarea de reparación necesaria en estos sistemas. </w:t>
      </w:r>
    </w:p>
    <w:p w14:paraId="1C7C3AE1" w14:textId="77777777" w:rsidR="00EF217D" w:rsidRDefault="00EF217D" w:rsidP="007515D3"/>
    <w:p w14:paraId="5F96BDD2" w14:textId="21409C29" w:rsidR="007515D3" w:rsidRDefault="007515D3" w:rsidP="00EF217D">
      <w:pPr>
        <w:pStyle w:val="Prrafodelista"/>
        <w:numPr>
          <w:ilvl w:val="0"/>
          <w:numId w:val="14"/>
        </w:numPr>
      </w:pPr>
      <w:r w:rsidRPr="00EF217D">
        <w:rPr>
          <w:b/>
          <w:bCs/>
        </w:rPr>
        <w:t>Departamento de Ventas:</w:t>
      </w:r>
      <w:r>
        <w:t xml:space="preserve"> El departamento de ventas se encarga de la adquisición y venta de productos clave, además de liderar nuestras iniciativas de marketing</w:t>
      </w:r>
      <w:r w:rsidR="00EF217D">
        <w:t xml:space="preserve">. </w:t>
      </w:r>
      <w:r>
        <w:t>Además, son responsables de promover la empresa y sus servicios en el mercado, asegurando una presencia sólida y una comunicación efectiva.</w:t>
      </w:r>
    </w:p>
    <w:p w14:paraId="6FFE2147" w14:textId="77777777" w:rsidR="00EF217D" w:rsidRDefault="00EF217D" w:rsidP="007515D3"/>
    <w:p w14:paraId="34FCFC67" w14:textId="51806E1E" w:rsidR="007515D3" w:rsidRDefault="007515D3" w:rsidP="00EF217D">
      <w:pPr>
        <w:pStyle w:val="Prrafodelista"/>
        <w:numPr>
          <w:ilvl w:val="0"/>
          <w:numId w:val="14"/>
        </w:numPr>
      </w:pPr>
      <w:r w:rsidRPr="00EF217D">
        <w:rPr>
          <w:b/>
          <w:bCs/>
        </w:rPr>
        <w:t>Departamento de Informática:</w:t>
      </w:r>
      <w:r>
        <w:t xml:space="preserve"> </w:t>
      </w:r>
      <w:r w:rsidR="00EF217D">
        <w:t xml:space="preserve">Este departamento </w:t>
      </w:r>
      <w:r w:rsidR="001561F6">
        <w:t>colabora estrechamente</w:t>
      </w:r>
      <w:r>
        <w:t xml:space="preserve"> con el</w:t>
      </w:r>
      <w:r w:rsidR="00EF217D">
        <w:t xml:space="preserve"> </w:t>
      </w:r>
      <w:r>
        <w:t>departamento de ventas en la gestión de las operaciones de ventas y marketing. Además, se encargan del mantenimiento de nuestro sitio web y de gestionar nuestro sistema ERP</w:t>
      </w:r>
      <w:r w:rsidR="00EF217D">
        <w:t>.</w:t>
      </w:r>
    </w:p>
    <w:p w14:paraId="0EB19E3E" w14:textId="77777777" w:rsidR="007515D3" w:rsidRDefault="007515D3" w:rsidP="007515D3"/>
    <w:p w14:paraId="236D8C14" w14:textId="2F63AFA7" w:rsidR="007515D3" w:rsidRDefault="00EF217D" w:rsidP="00EF217D">
      <w:pPr>
        <w:pStyle w:val="Ttulo3"/>
        <w:rPr>
          <w:sz w:val="32"/>
          <w:szCs w:val="32"/>
        </w:rPr>
      </w:pPr>
      <w:r w:rsidRPr="00EF217D">
        <w:rPr>
          <w:sz w:val="32"/>
          <w:szCs w:val="32"/>
        </w:rPr>
        <w:t>¿Porque una ERP?</w:t>
      </w:r>
    </w:p>
    <w:p w14:paraId="40567084" w14:textId="30738ECD" w:rsidR="00EF217D" w:rsidRPr="00EF217D" w:rsidRDefault="00EF217D" w:rsidP="00EF217D">
      <w:r w:rsidRPr="00EF217D">
        <w:t>En primer lugar, optimiza la gestión de inventarios, asegurando un suministro eficiente de componentes. Además, facilita la programación de proyectos y seguimiento de garantías, mejorando la planificación y calidad del servicio</w:t>
      </w:r>
      <w:r>
        <w:t xml:space="preserve">. </w:t>
      </w:r>
      <w:r w:rsidRPr="00EF217D">
        <w:t xml:space="preserve">Por último, proporciona análisis en tiempo real para tomar decisiones informadas y mejorar la satisfacción del cliente. </w:t>
      </w:r>
      <w:r w:rsidR="001561F6">
        <w:t>Además,</w:t>
      </w:r>
      <w:r>
        <w:t xml:space="preserve"> creo que es importante utilizar una ERP desde el primer momento ja que </w:t>
      </w:r>
      <w:r w:rsidR="001561F6">
        <w:t>más</w:t>
      </w:r>
      <w:r>
        <w:t xml:space="preserve"> tarde será </w:t>
      </w:r>
      <w:r w:rsidR="001561F6">
        <w:t>más</w:t>
      </w:r>
      <w:r>
        <w:t xml:space="preserve"> costoso, además que me puede ayudar a tomar las mejores decisiones desde el primer momento.</w:t>
      </w:r>
    </w:p>
    <w:p w14:paraId="16B5D44B" w14:textId="6C233100" w:rsidR="007515D3" w:rsidRPr="00EF217D" w:rsidRDefault="00EF217D" w:rsidP="00EF217D">
      <w:pPr>
        <w:pStyle w:val="Ttulo3"/>
        <w:rPr>
          <w:sz w:val="32"/>
          <w:szCs w:val="32"/>
        </w:rPr>
      </w:pPr>
      <w:r w:rsidRPr="00EF217D">
        <w:rPr>
          <w:sz w:val="32"/>
          <w:szCs w:val="32"/>
        </w:rPr>
        <w:lastRenderedPageBreak/>
        <w:t>¿Qué módulos he utilizado?</w:t>
      </w:r>
    </w:p>
    <w:p w14:paraId="19E767A6" w14:textId="3EFE0D2A" w:rsidR="007515D3" w:rsidRDefault="00EF217D" w:rsidP="00D20A3E">
      <w:r w:rsidRPr="00EF217D">
        <w:t>Los módulos esenciales requeridos para la implementación del ERP incluyen</w:t>
      </w:r>
      <w:r w:rsidR="00D20A3E">
        <w:t xml:space="preserve"> </w:t>
      </w:r>
      <w:r w:rsidR="00D20A3E">
        <w:t>Compras</w:t>
      </w:r>
      <w:r w:rsidR="00D20A3E">
        <w:t xml:space="preserve">, </w:t>
      </w:r>
      <w:r w:rsidR="00D20A3E">
        <w:t>Ventas</w:t>
      </w:r>
      <w:r w:rsidR="00D20A3E">
        <w:t xml:space="preserve">, </w:t>
      </w:r>
      <w:r w:rsidR="00D20A3E">
        <w:t>Facturación</w:t>
      </w:r>
      <w:r w:rsidR="00D20A3E">
        <w:t xml:space="preserve">, </w:t>
      </w:r>
      <w:r w:rsidR="00D20A3E">
        <w:t xml:space="preserve">Inventario, Sitio web, e-Commerce, Empleados, </w:t>
      </w:r>
      <w:r w:rsidR="001561F6">
        <w:t>Encuestas,</w:t>
      </w:r>
      <w:r w:rsidR="00D20A3E">
        <w:t xml:space="preserve"> Marketing por email, Marketing por SMS</w:t>
      </w:r>
      <w:r w:rsidR="007515D3">
        <w:t>.</w:t>
      </w:r>
    </w:p>
    <w:p w14:paraId="2947EB3C" w14:textId="4771E7BF" w:rsidR="008B48EB" w:rsidRPr="007D678B" w:rsidRDefault="006619FE" w:rsidP="007D678B">
      <w:pPr>
        <w:pStyle w:val="Ttulo1"/>
      </w:pPr>
      <w:bookmarkStart w:id="2" w:name="_Toc150153711"/>
      <w:r w:rsidRPr="006619FE">
        <w:t>MÓDULOS</w:t>
      </w:r>
      <w:r w:rsidR="007D678B">
        <w:t xml:space="preserve"> </w:t>
      </w:r>
      <w:r w:rsidRPr="006619FE">
        <w:t>INSTALADOS</w:t>
      </w:r>
      <w:bookmarkStart w:id="3" w:name="_Toc150153356"/>
      <w:bookmarkStart w:id="4" w:name="_Toc150153358"/>
      <w:bookmarkStart w:id="5" w:name="_Toc150153712"/>
      <w:bookmarkEnd w:id="2"/>
      <w:bookmarkEnd w:id="3"/>
      <w:bookmarkEnd w:id="4"/>
    </w:p>
    <w:p w14:paraId="73D7E446" w14:textId="1BA5234C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r w:rsidRPr="008B48EB">
        <w:rPr>
          <w:sz w:val="32"/>
          <w:szCs w:val="32"/>
        </w:rPr>
        <w:t>Compras</w:t>
      </w:r>
      <w:bookmarkEnd w:id="5"/>
    </w:p>
    <w:p w14:paraId="2AE9446C" w14:textId="55B80451" w:rsidR="006345B2" w:rsidRDefault="006345B2" w:rsidP="006345B2">
      <w:pPr>
        <w:ind w:left="360"/>
      </w:pPr>
      <w:r w:rsidRPr="006345B2">
        <w:t>Este módulo facilita la gestión de adquisiciones y compras de materias primas o productos necesarios para el negocio, permitiendo controlar los costos y mantener un flujo eficiente de suministros.</w:t>
      </w:r>
    </w:p>
    <w:p w14:paraId="006A7F42" w14:textId="71D64031" w:rsidR="006345B2" w:rsidRPr="006345B2" w:rsidRDefault="006345B2" w:rsidP="006345B2">
      <w:pPr>
        <w:ind w:left="360"/>
      </w:pPr>
      <w:r w:rsidRPr="006345B2">
        <w:drawing>
          <wp:inline distT="0" distB="0" distL="0" distR="0" wp14:anchorId="43698486" wp14:editId="064362C8">
            <wp:extent cx="5400040" cy="2481580"/>
            <wp:effectExtent l="0" t="0" r="0" b="0"/>
            <wp:docPr id="186680694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06947" name="Imagen 1" descr="Interfaz de usuario gráfica, Aplicación, Team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49A8" w14:textId="77777777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6" w:name="_Toc150153713"/>
      <w:r w:rsidRPr="008B48EB">
        <w:rPr>
          <w:sz w:val="32"/>
          <w:szCs w:val="32"/>
        </w:rPr>
        <w:t>Ventas</w:t>
      </w:r>
      <w:bookmarkEnd w:id="6"/>
    </w:p>
    <w:p w14:paraId="4C5358F2" w14:textId="47D5A6C9" w:rsidR="006345B2" w:rsidRPr="006345B2" w:rsidRDefault="006345B2" w:rsidP="006345B2">
      <w:pPr>
        <w:ind w:left="360"/>
      </w:pPr>
      <w:r w:rsidRPr="006345B2">
        <w:t>El módulo de Ventas se enfoca en la gestión de los procesos de venta, desde la creación de cotizaciones hasta la facturación y el seguimiento de pedidos, lo que agiliza el ciclo de ventas.</w:t>
      </w:r>
    </w:p>
    <w:p w14:paraId="25BB32A1" w14:textId="12F001FA" w:rsidR="006619FE" w:rsidRPr="008B48EB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7" w:name="_Toc150153714"/>
      <w:r w:rsidRPr="008B48EB">
        <w:rPr>
          <w:sz w:val="32"/>
          <w:szCs w:val="32"/>
        </w:rPr>
        <w:t>Fabricación</w:t>
      </w:r>
      <w:bookmarkEnd w:id="7"/>
      <w:r w:rsidR="00D20A3E">
        <w:rPr>
          <w:sz w:val="32"/>
          <w:szCs w:val="32"/>
        </w:rPr>
        <w:t xml:space="preserve"> //?</w:t>
      </w:r>
    </w:p>
    <w:p w14:paraId="09689EAF" w14:textId="77777777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8" w:name="_Toc150153715"/>
      <w:r w:rsidRPr="008B48EB">
        <w:rPr>
          <w:sz w:val="32"/>
          <w:szCs w:val="32"/>
        </w:rPr>
        <w:t>Facturación</w:t>
      </w:r>
      <w:bookmarkEnd w:id="8"/>
    </w:p>
    <w:p w14:paraId="5820897F" w14:textId="627D589F" w:rsidR="006345B2" w:rsidRDefault="006345B2" w:rsidP="006345B2">
      <w:pPr>
        <w:ind w:left="360"/>
      </w:pPr>
      <w:r w:rsidRPr="006345B2">
        <w:t>Permite generar y enviar facturas a los clientes, registrar pagos y mantener un registro organizado de las transacciones financieras, simplificando la contabilidad.</w:t>
      </w:r>
    </w:p>
    <w:p w14:paraId="3F0E1A5C" w14:textId="7494D38F" w:rsidR="006345B2" w:rsidRPr="006345B2" w:rsidRDefault="006345B2" w:rsidP="006345B2">
      <w:pPr>
        <w:ind w:left="360"/>
      </w:pPr>
      <w:r w:rsidRPr="006345B2">
        <w:drawing>
          <wp:inline distT="0" distB="0" distL="0" distR="0" wp14:anchorId="0C8510E2" wp14:editId="51A5F0E9">
            <wp:extent cx="5400040" cy="695325"/>
            <wp:effectExtent l="0" t="0" r="0" b="9525"/>
            <wp:docPr id="124044939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49392" name="Imagen 1" descr="Interfaz de usuario gráfic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4E05" w14:textId="77777777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9" w:name="_Toc150153716"/>
      <w:r w:rsidRPr="008B48EB">
        <w:rPr>
          <w:sz w:val="32"/>
          <w:szCs w:val="32"/>
        </w:rPr>
        <w:t>Inventario</w:t>
      </w:r>
      <w:bookmarkEnd w:id="9"/>
    </w:p>
    <w:p w14:paraId="70BD48A6" w14:textId="47FBD99A" w:rsidR="006345B2" w:rsidRDefault="006345B2" w:rsidP="006345B2">
      <w:pPr>
        <w:ind w:left="360"/>
      </w:pPr>
      <w:r w:rsidRPr="006345B2">
        <w:t>Este módulo controla el flujo de productos, desde la recepción hasta el almacenamiento y la distribución, garantizando un inventario preciso y eficiente.</w:t>
      </w:r>
    </w:p>
    <w:p w14:paraId="5F156ADC" w14:textId="6956DE13" w:rsidR="006345B2" w:rsidRPr="006345B2" w:rsidRDefault="006345B2" w:rsidP="006345B2">
      <w:pPr>
        <w:ind w:left="360"/>
      </w:pPr>
      <w:r w:rsidRPr="006345B2">
        <w:lastRenderedPageBreak/>
        <w:drawing>
          <wp:inline distT="0" distB="0" distL="0" distR="0" wp14:anchorId="449269FA" wp14:editId="38C4B2AF">
            <wp:extent cx="5400040" cy="2497455"/>
            <wp:effectExtent l="0" t="0" r="0" b="0"/>
            <wp:docPr id="1688898755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98755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4A2E" w14:textId="1F8369B9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10" w:name="_Toc150153717"/>
      <w:r w:rsidRPr="008B48EB">
        <w:rPr>
          <w:sz w:val="32"/>
          <w:szCs w:val="32"/>
        </w:rPr>
        <w:t>Sitio</w:t>
      </w:r>
      <w:r w:rsidR="007D678B">
        <w:rPr>
          <w:sz w:val="32"/>
          <w:szCs w:val="32"/>
        </w:rPr>
        <w:t xml:space="preserve"> </w:t>
      </w:r>
      <w:r w:rsidRPr="008B48EB">
        <w:rPr>
          <w:sz w:val="32"/>
          <w:szCs w:val="32"/>
        </w:rPr>
        <w:t>web</w:t>
      </w:r>
      <w:bookmarkEnd w:id="10"/>
    </w:p>
    <w:p w14:paraId="24F9E5FB" w14:textId="77777394" w:rsidR="006345B2" w:rsidRDefault="006345B2" w:rsidP="006345B2">
      <w:pPr>
        <w:ind w:left="360"/>
      </w:pPr>
      <w:r w:rsidRPr="006345B2">
        <w:t>Facilita la gestión y mantenimiento del sitio web de la empresa, lo que incluye la publicación de contenido, actualización de información y gestión de interacciones con los clientes en línea.</w:t>
      </w:r>
    </w:p>
    <w:p w14:paraId="5D92B653" w14:textId="1A2393B1" w:rsidR="006345B2" w:rsidRPr="006345B2" w:rsidRDefault="006345B2" w:rsidP="006345B2">
      <w:pPr>
        <w:ind w:left="360"/>
      </w:pPr>
      <w:r w:rsidRPr="006345B2">
        <w:drawing>
          <wp:inline distT="0" distB="0" distL="0" distR="0" wp14:anchorId="61E5A319" wp14:editId="6256B6AD">
            <wp:extent cx="5400040" cy="2893060"/>
            <wp:effectExtent l="0" t="0" r="0" b="2540"/>
            <wp:docPr id="163942301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23019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B1BA" w14:textId="77777777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11" w:name="_Toc150153718"/>
      <w:r w:rsidRPr="008B48EB">
        <w:rPr>
          <w:sz w:val="32"/>
          <w:szCs w:val="32"/>
        </w:rPr>
        <w:t>e-Commerce</w:t>
      </w:r>
      <w:bookmarkEnd w:id="11"/>
    </w:p>
    <w:p w14:paraId="7A12775B" w14:textId="6065448B" w:rsidR="006345B2" w:rsidRDefault="006345B2" w:rsidP="006345B2">
      <w:pPr>
        <w:ind w:left="360"/>
      </w:pPr>
      <w:r w:rsidRPr="006345B2">
        <w:t>Permite crear y gestionar una tienda en línea, agilizando las ventas por internet y ofreciendo a los clientes una experiencia de compra cómoda y segura.</w:t>
      </w:r>
    </w:p>
    <w:p w14:paraId="187BCB18" w14:textId="55B1E025" w:rsidR="006345B2" w:rsidRPr="006345B2" w:rsidRDefault="006345B2" w:rsidP="006345B2">
      <w:pPr>
        <w:ind w:left="360"/>
      </w:pPr>
      <w:r w:rsidRPr="006345B2">
        <w:drawing>
          <wp:inline distT="0" distB="0" distL="0" distR="0" wp14:anchorId="23F0D41E" wp14:editId="04ABE98B">
            <wp:extent cx="5400040" cy="1355725"/>
            <wp:effectExtent l="0" t="0" r="0" b="0"/>
            <wp:docPr id="2733706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70685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11EB" w14:textId="77777777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12" w:name="_Toc150153719"/>
      <w:r w:rsidRPr="008B48EB">
        <w:rPr>
          <w:sz w:val="32"/>
          <w:szCs w:val="32"/>
        </w:rPr>
        <w:lastRenderedPageBreak/>
        <w:t>TPV</w:t>
      </w:r>
      <w:bookmarkEnd w:id="12"/>
    </w:p>
    <w:p w14:paraId="249E31E4" w14:textId="2ACE827B" w:rsidR="006345B2" w:rsidRPr="006345B2" w:rsidRDefault="006345B2" w:rsidP="006345B2">
      <w:pPr>
        <w:ind w:left="360"/>
      </w:pPr>
      <w:r w:rsidRPr="006345B2">
        <w:t>Permite procesar ventas y pagos directamente en puntos de venta físicos, lo que es especialmente útil para negocios minoristas.</w:t>
      </w:r>
    </w:p>
    <w:p w14:paraId="736CDBCF" w14:textId="15497CB9" w:rsidR="006619FE" w:rsidRDefault="006619FE" w:rsidP="008B48EB">
      <w:pPr>
        <w:pStyle w:val="Ttulo1"/>
      </w:pPr>
      <w:bookmarkStart w:id="13" w:name="_Toc150153720"/>
      <w:r w:rsidRPr="006619FE">
        <w:t>MÓDULO</w:t>
      </w:r>
      <w:r w:rsidR="007D678B">
        <w:t xml:space="preserve"> </w:t>
      </w:r>
      <w:r w:rsidRPr="006619FE">
        <w:t>EXTRA</w:t>
      </w:r>
      <w:bookmarkEnd w:id="13"/>
    </w:p>
    <w:p w14:paraId="058EF54C" w14:textId="02DED543" w:rsidR="00EF217D" w:rsidRDefault="00EF217D" w:rsidP="00EF217D">
      <w:pPr>
        <w:pStyle w:val="Ttulo1"/>
      </w:pPr>
      <w:r>
        <w:t>COSAS QUE HE DESCUBIERTO POR EL CAMINO</w:t>
      </w:r>
    </w:p>
    <w:p w14:paraId="00CDB42C" w14:textId="203ABC9F" w:rsidR="001561F6" w:rsidRDefault="001561F6" w:rsidP="001561F6">
      <w:r>
        <w:t>Importar i exporta datos con Excel</w:t>
      </w:r>
    </w:p>
    <w:p w14:paraId="3BA8E3C4" w14:textId="40728610" w:rsidR="001561F6" w:rsidRPr="001561F6" w:rsidRDefault="001561F6" w:rsidP="001561F6">
      <w:r>
        <w:t xml:space="preserve">Importar un </w:t>
      </w:r>
      <w:r w:rsidR="006345B2">
        <w:t>módulo</w:t>
      </w:r>
      <w:r>
        <w:t xml:space="preserve"> externo</w:t>
      </w:r>
    </w:p>
    <w:p w14:paraId="71DBC735" w14:textId="470A0058" w:rsidR="003E569D" w:rsidRPr="00AF24F9" w:rsidRDefault="006619FE" w:rsidP="008B48EB">
      <w:pPr>
        <w:pStyle w:val="Ttulo1"/>
      </w:pPr>
      <w:bookmarkStart w:id="14" w:name="_Toc150153721"/>
      <w:r w:rsidRPr="006619FE">
        <w:t>CONCLUSIONES</w:t>
      </w:r>
      <w:bookmarkEnd w:id="14"/>
    </w:p>
    <w:sectPr w:rsidR="003E569D" w:rsidRPr="00AF24F9"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DC9C6" w14:textId="77777777" w:rsidR="009D6833" w:rsidRPr="000D1EAD" w:rsidRDefault="009D6833" w:rsidP="008B48EB">
      <w:r w:rsidRPr="000D1EAD">
        <w:separator/>
      </w:r>
    </w:p>
    <w:p w14:paraId="2C6294A9" w14:textId="77777777" w:rsidR="009D6833" w:rsidRDefault="009D6833" w:rsidP="008B48EB"/>
    <w:p w14:paraId="5CEDE82A" w14:textId="77777777" w:rsidR="009D6833" w:rsidRDefault="009D6833" w:rsidP="008B48EB"/>
  </w:endnote>
  <w:endnote w:type="continuationSeparator" w:id="0">
    <w:p w14:paraId="003C3438" w14:textId="77777777" w:rsidR="009D6833" w:rsidRPr="000D1EAD" w:rsidRDefault="009D6833" w:rsidP="008B48EB">
      <w:r w:rsidRPr="000D1EAD">
        <w:continuationSeparator/>
      </w:r>
    </w:p>
    <w:p w14:paraId="20ABE93D" w14:textId="77777777" w:rsidR="009D6833" w:rsidRDefault="009D6833" w:rsidP="008B48EB"/>
    <w:p w14:paraId="7E1F9908" w14:textId="77777777" w:rsidR="009D6833" w:rsidRDefault="009D6833" w:rsidP="008B48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8227078"/>
      <w:docPartObj>
        <w:docPartGallery w:val="Page Numbers (Bottom of Page)"/>
        <w:docPartUnique/>
      </w:docPartObj>
    </w:sdtPr>
    <w:sdtContent>
      <w:p w14:paraId="644A7D29" w14:textId="77777777" w:rsidR="00E76317" w:rsidRPr="000D1EAD" w:rsidRDefault="00E76317" w:rsidP="008B48EB">
        <w:pPr>
          <w:pStyle w:val="Piedepgina"/>
        </w:pPr>
        <w:r w:rsidRPr="000D1EAD">
          <w:fldChar w:fldCharType="begin"/>
        </w:r>
        <w:r w:rsidRPr="000D1EAD">
          <w:instrText>PAGE   \* MERGEFORMAT</w:instrText>
        </w:r>
        <w:r w:rsidRPr="000D1EAD">
          <w:fldChar w:fldCharType="separate"/>
        </w:r>
        <w:r w:rsidRPr="000D1EAD">
          <w:t>2</w:t>
        </w:r>
        <w:r w:rsidRPr="000D1EAD">
          <w:fldChar w:fldCharType="end"/>
        </w:r>
      </w:p>
    </w:sdtContent>
  </w:sdt>
  <w:p w14:paraId="18B07094" w14:textId="77777777" w:rsidR="00E76317" w:rsidRPr="000D1EAD" w:rsidRDefault="00E76317" w:rsidP="008B48EB">
    <w:pPr>
      <w:pStyle w:val="Piedepgina"/>
    </w:pPr>
  </w:p>
  <w:p w14:paraId="0C44A177" w14:textId="77777777" w:rsidR="00000000" w:rsidRDefault="00000000" w:rsidP="008B48EB"/>
  <w:p w14:paraId="2DFB9F2A" w14:textId="77777777" w:rsidR="00000000" w:rsidRDefault="00000000" w:rsidP="008B48E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FC982" w14:textId="77777777" w:rsidR="009D6833" w:rsidRPr="000D1EAD" w:rsidRDefault="009D6833" w:rsidP="008B48EB">
      <w:r w:rsidRPr="000D1EAD">
        <w:separator/>
      </w:r>
    </w:p>
    <w:p w14:paraId="01E25A5F" w14:textId="77777777" w:rsidR="009D6833" w:rsidRDefault="009D6833" w:rsidP="008B48EB"/>
    <w:p w14:paraId="63B18F54" w14:textId="77777777" w:rsidR="009D6833" w:rsidRDefault="009D6833" w:rsidP="008B48EB"/>
  </w:footnote>
  <w:footnote w:type="continuationSeparator" w:id="0">
    <w:p w14:paraId="4B2A9DBF" w14:textId="77777777" w:rsidR="009D6833" w:rsidRPr="000D1EAD" w:rsidRDefault="009D6833" w:rsidP="008B48EB">
      <w:r w:rsidRPr="000D1EAD">
        <w:continuationSeparator/>
      </w:r>
    </w:p>
    <w:p w14:paraId="3CF2835A" w14:textId="77777777" w:rsidR="009D6833" w:rsidRDefault="009D6833" w:rsidP="008B48EB"/>
    <w:p w14:paraId="3EA5DACD" w14:textId="77777777" w:rsidR="009D6833" w:rsidRDefault="009D6833" w:rsidP="008B48E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050BD"/>
    <w:multiLevelType w:val="hybridMultilevel"/>
    <w:tmpl w:val="320409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A7BE1"/>
    <w:multiLevelType w:val="hybridMultilevel"/>
    <w:tmpl w:val="600AC1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852A6E"/>
    <w:multiLevelType w:val="hybridMultilevel"/>
    <w:tmpl w:val="F6E698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E746B"/>
    <w:multiLevelType w:val="multilevel"/>
    <w:tmpl w:val="E280D4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56075B"/>
    <w:multiLevelType w:val="hybridMultilevel"/>
    <w:tmpl w:val="6E844AA2"/>
    <w:lvl w:ilvl="0" w:tplc="B9801D9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7D0333"/>
    <w:multiLevelType w:val="hybridMultilevel"/>
    <w:tmpl w:val="B20AC518"/>
    <w:lvl w:ilvl="0" w:tplc="D776746C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 w:tplc="DA86DAB0">
      <w:start w:val="1"/>
      <w:numFmt w:val="lowerLetter"/>
      <w:pStyle w:val="Ttulo2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D36CEB"/>
    <w:multiLevelType w:val="hybridMultilevel"/>
    <w:tmpl w:val="3A5AE37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FE76D49"/>
    <w:multiLevelType w:val="hybridMultilevel"/>
    <w:tmpl w:val="C2909FBE"/>
    <w:lvl w:ilvl="0" w:tplc="79B237F6">
      <w:start w:val="1"/>
      <w:numFmt w:val="bullet"/>
      <w:lvlText w:val="–"/>
      <w:lvlJc w:val="left"/>
      <w:pPr>
        <w:ind w:left="720" w:hanging="360"/>
      </w:pPr>
      <w:rPr>
        <w:rFonts w:ascii="Abadi" w:hAnsi="Aba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A617B2"/>
    <w:multiLevelType w:val="hybridMultilevel"/>
    <w:tmpl w:val="635426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CD146C"/>
    <w:multiLevelType w:val="hybridMultilevel"/>
    <w:tmpl w:val="4FD63D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F64754"/>
    <w:multiLevelType w:val="hybridMultilevel"/>
    <w:tmpl w:val="8DF2E8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1142AD"/>
    <w:multiLevelType w:val="hybridMultilevel"/>
    <w:tmpl w:val="B070243C"/>
    <w:lvl w:ilvl="0" w:tplc="79B237F6">
      <w:start w:val="1"/>
      <w:numFmt w:val="bullet"/>
      <w:lvlText w:val="–"/>
      <w:lvlJc w:val="left"/>
      <w:pPr>
        <w:ind w:left="720" w:hanging="360"/>
      </w:pPr>
      <w:rPr>
        <w:rFonts w:ascii="Abadi" w:hAnsi="Aba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886F1B"/>
    <w:multiLevelType w:val="hybridMultilevel"/>
    <w:tmpl w:val="761214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E004B6"/>
    <w:multiLevelType w:val="multilevel"/>
    <w:tmpl w:val="A4FAB6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739938210">
    <w:abstractNumId w:val="9"/>
  </w:num>
  <w:num w:numId="2" w16cid:durableId="901521117">
    <w:abstractNumId w:val="10"/>
  </w:num>
  <w:num w:numId="3" w16cid:durableId="579216088">
    <w:abstractNumId w:val="12"/>
  </w:num>
  <w:num w:numId="4" w16cid:durableId="926842401">
    <w:abstractNumId w:val="0"/>
  </w:num>
  <w:num w:numId="5" w16cid:durableId="545533416">
    <w:abstractNumId w:val="11"/>
  </w:num>
  <w:num w:numId="6" w16cid:durableId="1097294179">
    <w:abstractNumId w:val="7"/>
  </w:num>
  <w:num w:numId="7" w16cid:durableId="1757358289">
    <w:abstractNumId w:val="6"/>
  </w:num>
  <w:num w:numId="8" w16cid:durableId="958687076">
    <w:abstractNumId w:val="4"/>
  </w:num>
  <w:num w:numId="9" w16cid:durableId="1523862157">
    <w:abstractNumId w:val="5"/>
  </w:num>
  <w:num w:numId="10" w16cid:durableId="1389721541">
    <w:abstractNumId w:val="3"/>
  </w:num>
  <w:num w:numId="11" w16cid:durableId="1058700122">
    <w:abstractNumId w:val="13"/>
  </w:num>
  <w:num w:numId="12" w16cid:durableId="968977751">
    <w:abstractNumId w:val="8"/>
  </w:num>
  <w:num w:numId="13" w16cid:durableId="1486242484">
    <w:abstractNumId w:val="1"/>
  </w:num>
  <w:num w:numId="14" w16cid:durableId="4555641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19FE"/>
    <w:rsid w:val="000D1EAD"/>
    <w:rsid w:val="000E31FC"/>
    <w:rsid w:val="001561F6"/>
    <w:rsid w:val="00226520"/>
    <w:rsid w:val="003E569D"/>
    <w:rsid w:val="003F05A8"/>
    <w:rsid w:val="00521126"/>
    <w:rsid w:val="00537D16"/>
    <w:rsid w:val="005C6107"/>
    <w:rsid w:val="006345B2"/>
    <w:rsid w:val="006619FE"/>
    <w:rsid w:val="00666910"/>
    <w:rsid w:val="006A363A"/>
    <w:rsid w:val="006F6297"/>
    <w:rsid w:val="007020BF"/>
    <w:rsid w:val="007515D3"/>
    <w:rsid w:val="007D678B"/>
    <w:rsid w:val="008B48EB"/>
    <w:rsid w:val="008D3B71"/>
    <w:rsid w:val="008D7ED5"/>
    <w:rsid w:val="008F2B40"/>
    <w:rsid w:val="00915539"/>
    <w:rsid w:val="00960E34"/>
    <w:rsid w:val="009D6833"/>
    <w:rsid w:val="009F3EDF"/>
    <w:rsid w:val="00A035EC"/>
    <w:rsid w:val="00A44E72"/>
    <w:rsid w:val="00A4675B"/>
    <w:rsid w:val="00A91756"/>
    <w:rsid w:val="00AD7363"/>
    <w:rsid w:val="00AF24F9"/>
    <w:rsid w:val="00AF4B69"/>
    <w:rsid w:val="00BD04C8"/>
    <w:rsid w:val="00BD3C16"/>
    <w:rsid w:val="00C16EF3"/>
    <w:rsid w:val="00D20A3E"/>
    <w:rsid w:val="00D36996"/>
    <w:rsid w:val="00D90393"/>
    <w:rsid w:val="00DB10EF"/>
    <w:rsid w:val="00DF33FF"/>
    <w:rsid w:val="00E24EBB"/>
    <w:rsid w:val="00E67E74"/>
    <w:rsid w:val="00E76317"/>
    <w:rsid w:val="00E82341"/>
    <w:rsid w:val="00ED6675"/>
    <w:rsid w:val="00ED7604"/>
    <w:rsid w:val="00EF217D"/>
    <w:rsid w:val="00FA2A60"/>
    <w:rsid w:val="00FE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8E8B9"/>
  <w15:docId w15:val="{EA2342AD-3850-499D-981F-6E6BBCD04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theme="minorBidi"/>
        <w:kern w:val="3"/>
        <w:sz w:val="22"/>
        <w:szCs w:val="22"/>
        <w:lang w:val="es-ES" w:eastAsia="es-ES" w:bidi="ar-SA"/>
      </w:rPr>
    </w:rPrDefault>
    <w:pPrDefault>
      <w:pPr>
        <w:widowControl w:val="0"/>
        <w:suppressAutoHyphens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5D3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AF24F9"/>
    <w:pPr>
      <w:numPr>
        <w:numId w:val="9"/>
      </w:numPr>
      <w:spacing w:before="240" w:after="120"/>
      <w:outlineLvl w:val="0"/>
    </w:pPr>
    <w:rPr>
      <w:rFonts w:asciiTheme="majorHAnsi" w:eastAsia="Times New Roman" w:hAnsiTheme="majorHAnsi" w:cstheme="majorBidi"/>
      <w:color w:val="2F5496" w:themeColor="accent1" w:themeShade="BF"/>
      <w:kern w:val="0"/>
      <w:sz w:val="36"/>
      <w:szCs w:val="36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AF24F9"/>
    <w:pPr>
      <w:numPr>
        <w:ilvl w:val="1"/>
      </w:numPr>
      <w:outlineLvl w:val="1"/>
    </w:p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619F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2341"/>
    <w:pPr>
      <w:widowControl/>
      <w:suppressAutoHyphens w:val="0"/>
      <w:overflowPunct/>
      <w:autoSpaceDE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E7631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76317"/>
  </w:style>
  <w:style w:type="paragraph" w:styleId="Piedepgina">
    <w:name w:val="footer"/>
    <w:basedOn w:val="Normal"/>
    <w:link w:val="PiedepginaCar"/>
    <w:uiPriority w:val="99"/>
    <w:unhideWhenUsed/>
    <w:rsid w:val="00E7631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76317"/>
  </w:style>
  <w:style w:type="character" w:customStyle="1" w:styleId="Ttulo1Car">
    <w:name w:val="Título 1 Car"/>
    <w:basedOn w:val="Fuentedeprrafopredeter"/>
    <w:link w:val="Ttulo1"/>
    <w:uiPriority w:val="9"/>
    <w:rsid w:val="00AF24F9"/>
    <w:rPr>
      <w:rFonts w:asciiTheme="majorHAnsi" w:eastAsia="Times New Roman" w:hAnsiTheme="majorHAnsi" w:cstheme="majorBidi"/>
      <w:color w:val="2F5496" w:themeColor="accent1" w:themeShade="BF"/>
      <w:kern w:val="0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E76317"/>
    <w:pPr>
      <w:widowControl/>
      <w:suppressAutoHyphens w:val="0"/>
      <w:overflowPunct/>
      <w:autoSpaceDE/>
      <w:autoSpaceDN/>
      <w:spacing w:line="259" w:lineRule="auto"/>
      <w:textAlignment w:val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7631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76317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C16EF3"/>
    <w:rPr>
      <w:lang w:val="ca-ES-valencia"/>
    </w:rPr>
  </w:style>
  <w:style w:type="character" w:customStyle="1" w:styleId="Ttulo2Car">
    <w:name w:val="Título 2 Car"/>
    <w:basedOn w:val="Fuentedeprrafopredeter"/>
    <w:link w:val="Ttulo2"/>
    <w:uiPriority w:val="9"/>
    <w:rsid w:val="00AF24F9"/>
    <w:rPr>
      <w:rFonts w:asciiTheme="majorHAnsi" w:eastAsia="Times New Roman" w:hAnsiTheme="majorHAnsi" w:cstheme="majorBidi"/>
      <w:color w:val="2F5496" w:themeColor="accent1" w:themeShade="BF"/>
      <w:kern w:val="0"/>
      <w:sz w:val="36"/>
      <w:szCs w:val="36"/>
    </w:rPr>
  </w:style>
  <w:style w:type="paragraph" w:styleId="Ttulo">
    <w:name w:val="Title"/>
    <w:basedOn w:val="Normal"/>
    <w:next w:val="Normal"/>
    <w:link w:val="TtuloCar"/>
    <w:uiPriority w:val="10"/>
    <w:qFormat/>
    <w:rsid w:val="006619F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19FE"/>
    <w:rPr>
      <w:rFonts w:asciiTheme="majorHAnsi" w:eastAsiaTheme="majorEastAsia" w:hAnsiTheme="majorHAnsi" w:cstheme="majorBidi"/>
      <w:spacing w:val="-10"/>
      <w:kern w:val="28"/>
      <w:sz w:val="56"/>
      <w:szCs w:val="56"/>
      <w:lang w:val="ca-ES-valencia"/>
    </w:rPr>
  </w:style>
  <w:style w:type="character" w:customStyle="1" w:styleId="Ttulo3Car">
    <w:name w:val="Título 3 Car"/>
    <w:basedOn w:val="Fuentedeprrafopredeter"/>
    <w:link w:val="Ttulo3"/>
    <w:uiPriority w:val="9"/>
    <w:rsid w:val="006619F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ca-ES-valencia"/>
    </w:rPr>
  </w:style>
  <w:style w:type="paragraph" w:styleId="Prrafodelista">
    <w:name w:val="List Paragraph"/>
    <w:basedOn w:val="Normal"/>
    <w:uiPriority w:val="34"/>
    <w:qFormat/>
    <w:rsid w:val="00AF24F9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AF24F9"/>
    <w:pPr>
      <w:spacing w:after="100"/>
      <w:ind w:left="220"/>
    </w:pPr>
  </w:style>
  <w:style w:type="paragraph" w:customStyle="1" w:styleId="Portada">
    <w:name w:val="Portada"/>
    <w:basedOn w:val="Normal"/>
    <w:qFormat/>
    <w:rsid w:val="00AF24F9"/>
    <w:pPr>
      <w:jc w:val="center"/>
    </w:pPr>
    <w:rPr>
      <w:rFonts w:eastAsia="Liberation Sans" w:cs="Calibri"/>
      <w:b/>
      <w:sz w:val="72"/>
      <w:szCs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4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5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Documents\2DAM\SGE\PlantillaSGE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63E2E-C9E1-4931-81D9-88B3B052B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PlantillaSGE.dotx</Template>
  <TotalTime>184</TotalTime>
  <Pages>5</Pages>
  <Words>890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Andreu Sanz Sanz</dc:creator>
  <cp:lastModifiedBy>Andreu Sanz Sanz</cp:lastModifiedBy>
  <cp:revision>1</cp:revision>
  <cp:lastPrinted>2023-10-06T20:21:00Z</cp:lastPrinted>
  <dcterms:created xsi:type="dcterms:W3CDTF">2023-11-06T07:39:00Z</dcterms:created>
  <dcterms:modified xsi:type="dcterms:W3CDTF">2023-11-06T11:00:00Z</dcterms:modified>
</cp:coreProperties>
</file>